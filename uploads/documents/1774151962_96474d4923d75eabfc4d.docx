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lang w:val="en-US"/>
        </w:rPr>
      </w:pPr>
    </w:p>
    <w:p>
      <w:pPr>
        <w:rPr>
          <w:b/>
          <w:bCs/>
        </w:rPr>
      </w:pPr>
      <w:r>
        <w:rPr>
          <w:b/>
          <w:bCs/>
        </w:rPr>
        <w:t>STUDENT DECLARATION / UNDERTAKING</w:t>
      </w:r>
    </w:p>
    <w:p>
      <w:r>
        <w:rPr>
          <w:b/>
          <w:bCs/>
        </w:rPr>
        <w:t>Centre for Distance and Online Education (CDOE)</w:t>
      </w:r>
      <w:r>
        <w:br/>
      </w:r>
      <w:r>
        <w:rPr>
          <w:b/>
          <w:bCs/>
        </w:rPr>
        <w:t>Yogi Vemana University, Kadapa</w:t>
      </w:r>
    </w:p>
    <w:p>
      <w:r>
        <w:t>I, Mr./Ms. _______SUTHARU PUJITHA_____________________________________,</w:t>
        <w:br/>
        <w:t>Program: _____M.A(ENGLISH)_______________________, Department: _____DEPARTMENT OF ARTS___________________,</w:t>
        <w:br/>
        <w:t>Student of Centre for Distance and Online Education (CDOE), Yogi Vemana University, Kadapa,</w:t>
        <w:br/>
        <w:t>Permanent Address: _______KRISHNAREDDY PALEM KALIGIRI_______________________________________________</w:t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" name="矩形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2" o:spid="_x0000_s2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3" name="矩形 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4" o:spid="_x0000_s4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r>
        <w:t>Phone No: ________7382186504____________________,</w:t>
      </w:r>
    </w:p>
    <w:p>
      <w:r>
        <w:t>do hereby undertake on this __22____ day of __MARCH____ (Month), _2026_____ (Year), the following:</w:t>
      </w:r>
    </w:p>
    <w:p>
      <w:pPr>
        <w:numPr>
          <w:ilvl w:val="0"/>
          <w:numId w:val="1"/>
        </w:numPr>
      </w:pPr>
      <w:r>
        <w:t>I hereby declare that the information furnished by me in the application form and related documents is true, complete, and correct to the best of my knowledge.</w:t>
      </w:r>
    </w:p>
    <w:p>
      <w:pPr>
        <w:numPr>
          <w:ilvl w:val="0"/>
          <w:numId w:val="1"/>
        </w:numPr>
      </w:pPr>
      <w:r>
        <w:t>I undertake to produce original certificates/documents whenever required by the University authorities for verification.</w:t>
      </w:r>
    </w:p>
    <w:p>
      <w:pPr>
        <w:numPr>
          <w:ilvl w:val="0"/>
          <w:numId w:val="1"/>
        </w:numPr>
      </w:pPr>
      <w:r>
        <w:t>I agree to abide by all the rules, regulations, guidelines, and code of conduct prescribed by UGC-DEB/CDOE, Yogi Vemana University, Kadapa, and any amendments made from time to time.</w:t>
      </w:r>
    </w:p>
    <w:p>
      <w:pPr>
        <w:numPr>
          <w:ilvl w:val="0"/>
          <w:numId w:val="1"/>
        </w:numPr>
      </w:pPr>
      <w:r>
        <w:t>I understand that maintaining required academic participation and submission of assignments as per UGC-DEB/YVU-CDOE norms is mandatory, and I will adhere to the same.</w:t>
      </w:r>
    </w:p>
    <w:p>
      <w:pPr>
        <w:numPr>
          <w:ilvl w:val="0"/>
          <w:numId w:val="1"/>
        </w:numPr>
      </w:pPr>
      <w:r>
        <w:t>I confirm that I will not indulge in any unfair means, malpractice, or misconduct in examinations or academic activities.</w:t>
      </w:r>
    </w:p>
    <w:p>
      <w:pPr>
        <w:numPr>
          <w:ilvl w:val="0"/>
          <w:numId w:val="1"/>
        </w:numPr>
      </w:pPr>
      <w:r>
        <w:t>I understand that any violation of rules or misconduct may lead to disciplinary action, including cancellation of admission.</w:t>
      </w:r>
    </w:p>
    <w:p>
      <w:pPr>
        <w:numPr>
          <w:ilvl w:val="0"/>
          <w:numId w:val="1"/>
        </w:numPr>
      </w:pPr>
      <w:r>
        <w:t>I agree that my admission may be cancelled at any stage if any information provided by me is found to be false or misleading.</w:t>
      </w:r>
    </w:p>
    <w:p>
      <w:pPr>
        <w:numPr>
          <w:ilvl w:val="0"/>
          <w:numId w:val="1"/>
        </w:numPr>
      </w:pPr>
      <w:r>
        <w:t>I undertake to inform the University promptly about any changes in my personal or contact details.</w:t>
      </w:r>
    </w:p>
    <w:p/>
    <w:p>
      <w:r>
        <w:rPr>
          <w:b/>
          <w:bCs/>
        </w:rPr>
        <w:t>Date:</w:t>
      </w:r>
      <w:r>
        <w:t xml:space="preserve"> __22/03/2026__________________</w:t>
        <w:br/>
      </w:r>
      <w:r>
        <w:rPr>
          <w:b/>
          <w:bCs/>
        </w:rPr>
        <w:t>Place:</w:t>
      </w:r>
      <w:r>
        <w:t xml:space="preserve"> ____Kaligiri________________</w:t>
      </w:r>
    </w:p>
    <w:p>
      <w:r>
        <w:rPr>
          <w:b/>
          <w:bCs/>
        </w:rPr>
        <w:t xml:space="preserve">                                                                         Signature of Student:</w:t>
      </w:r>
      <w:r>
        <w:t xml:space="preserve"> ____________________________</w:t>
      </w:r>
    </w:p>
    <w:p>
      <w:r>
        <w:t xml:space="preserve">                                            </w:t>
      </w:r>
      <w:bookmarkStart w:id="0" w:name="_GoBack"/>
      <w:bookmarkEnd w:id="0"/>
      <w:r>
        <w:t xml:space="preserve">            </w:t>
      </w:r>
      <w:r>
        <w:drawing>
          <wp:inline distT="0" distB="0" distL="85723" distR="85723">
            <wp:extent cx="3379547" cy="1552088"/>
            <wp:effectExtent l="0" t="0" r="0" b="0"/>
            <wp:docPr id="5" name="图片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图片 7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79547" cy="155208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sectPr>
      <w:pgSz w:w="11907" w:h="16839"/>
      <w:pgMar w:top="1276" w:right="1418" w:bottom="1729" w:left="2160" w:header="992" w:footer="873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428C3817"/>
    <w:multiLevelType w:val="multilevel"/>
    <w:tmpl w:val="ED2097A0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20"/>
  <w:drawingGridVerticalSpacing w:val="156"/>
  <w:displayHorizontalDrawingGridEvery w:val="2"/>
  <w:displayVerticalDrawingGridEvery w:val="2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Aptos" w:eastAsia="Aptos" w:cs="Droid Sans" w:hAnsi="Aptos"/>
      <w:kern w:val="2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Droid Sans" w:hAnsi="Aptos Display"/>
      <w:color w:val="2E74B5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Droid Sans" w:hAnsi="Aptos Display"/>
      <w:color w:val="2E74B5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Droid Sans"/>
      <w:color w:val="2E74B5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Droid Sans"/>
      <w:i/>
      <w:iCs/>
      <w:color w:val="2E74B5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Droid Sans"/>
      <w:color w:val="2E74B5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Droid Sans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Droid Sans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Droid Sans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Droid Sans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Droid Sans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Droid Sans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2E74B5"/>
    </w:rPr>
  </w:style>
  <w:style w:type="paragraph" w:customStyle="1" w:styleId="20">
    <w:name w:val="Intense Quote"/>
    <w:basedOn w:val="0"/>
    <w:next w:val="0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character" w:customStyle="1" w:styleId="21">
    <w:name w:val="Intense Reference"/>
    <w:basedOn w:val="10"/>
    <w:rPr>
      <w:b/>
      <w:bCs/>
      <w:caps w:val="0"/>
      <w:smallCaps/>
      <w:color w:val="2E74B5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6.jp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Yozo_Office</Application>
  <Pages>2</Pages>
  <Words>247</Words>
  <Characters>1638</Characters>
  <Lines>41</Lines>
  <Paragraphs>15</Paragraphs>
  <CharactersWithSpaces>1999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A4993</dc:creator>
  <cp:lastModifiedBy>vivo user</cp:lastModifiedBy>
  <cp:revision>1</cp:revision>
  <dcterms:created xsi:type="dcterms:W3CDTF">2026-03-17T06:06:00Z</dcterms:created>
  <dcterms:modified xsi:type="dcterms:W3CDTF">2026-03-22T00:49:30Z</dcterms:modified>
</cp:coreProperties>
</file>